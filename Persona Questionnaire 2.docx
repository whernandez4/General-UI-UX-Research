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6C974542" w14:textId="77777777" w:rsidTr="00483A8F">
        <w:trPr>
          <w:trHeight w:val="2934"/>
        </w:trPr>
        <w:tc>
          <w:tcPr>
            <w:tcW w:w="3600" w:type="dxa"/>
            <w:vAlign w:val="bottom"/>
          </w:tcPr>
          <w:p w14:paraId="2AE39CC8" w14:textId="4E67313A" w:rsidR="001B2ABD" w:rsidRDefault="004C7008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F68A7FF" wp14:editId="74B0D4C9">
                      <wp:simplePos x="0" y="0"/>
                      <wp:positionH relativeFrom="column">
                        <wp:posOffset>-71120</wp:posOffset>
                      </wp:positionH>
                      <wp:positionV relativeFrom="paragraph">
                        <wp:posOffset>633095</wp:posOffset>
                      </wp:positionV>
                      <wp:extent cx="2374900" cy="3310890"/>
                      <wp:effectExtent l="0" t="0" r="25400" b="22860"/>
                      <wp:wrapNone/>
                      <wp:docPr id="726116416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4900" cy="33108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0792714" w14:textId="350BC043" w:rsidR="00483A8F" w:rsidRPr="00483A8F" w:rsidRDefault="00483A8F" w:rsidP="00AF24DF">
                                  <w:pPr>
                                    <w:pBdr>
                                      <w:top w:val="single" w:sz="4" w:space="1" w:color="auto"/>
                                      <w:left w:val="single" w:sz="4" w:space="4" w:color="auto"/>
                                      <w:bottom w:val="single" w:sz="4" w:space="1" w:color="auto"/>
                                      <w:right w:val="single" w:sz="4" w:space="4" w:color="auto"/>
                                      <w:between w:val="single" w:sz="4" w:space="1" w:color="auto"/>
                                      <w:bar w:val="single" w:sz="4" w:color="auto"/>
                                    </w:pBd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 w:rsidRPr="00483A8F">
                                    <w:rPr>
                                      <w:sz w:val="48"/>
                                      <w:szCs w:val="48"/>
                                    </w:rPr>
                                    <w:t>Photo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68A7FF" id="Rectangle 1" o:spid="_x0000_s1026" style="position:absolute;left:0;text-align:left;margin-left:-5.6pt;margin-top:49.85pt;width:187pt;height:260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" fillcolor="white [3201]" strokecolor="#968c8c [3209]" strokeweight="1pt">
                      <v:textbox>
                        <w:txbxContent>
                          <w:p w14:paraId="50792714" w14:textId="350BC043" w:rsidR="00483A8F" w:rsidRPr="00483A8F" w:rsidRDefault="00483A8F" w:rsidP="00AF24DF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483A8F">
                              <w:rPr>
                                <w:sz w:val="48"/>
                                <w:szCs w:val="48"/>
                              </w:rPr>
                              <w:t>Photo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720" w:type="dxa"/>
          </w:tcPr>
          <w:p w14:paraId="79027BF2" w14:textId="3C54D7DE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center"/>
          </w:tcPr>
          <w:p w14:paraId="6F59E434" w14:textId="34823791" w:rsidR="001B2ABD" w:rsidRPr="00483A8F" w:rsidRDefault="00E70405" w:rsidP="00483A8F">
            <w:pPr>
              <w:pStyle w:val="Title"/>
              <w:jc w:val="center"/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John Doe</w:t>
            </w:r>
          </w:p>
          <w:p w14:paraId="49AA7482" w14:textId="77777777" w:rsidR="001B2ABD" w:rsidRDefault="00014B48" w:rsidP="00483A8F">
            <w:pPr>
              <w:pStyle w:val="Subtitle"/>
              <w:jc w:val="center"/>
              <w:rPr>
                <w:spacing w:val="0"/>
                <w:w w:val="100"/>
              </w:rPr>
            </w:pPr>
            <w:r>
              <w:rPr>
                <w:spacing w:val="0"/>
                <w:w w:val="100"/>
              </w:rPr>
              <w:t>Atlanta, GA</w:t>
            </w:r>
          </w:p>
          <w:p w14:paraId="6694914E" w14:textId="4581FFBD" w:rsidR="00014B48" w:rsidRPr="00014B48" w:rsidRDefault="00014B48" w:rsidP="00014B48">
            <w:pPr>
              <w:jc w:val="center"/>
            </w:pPr>
            <w:r>
              <w:t>Go Falcon</w:t>
            </w:r>
            <w:r w:rsidR="0042562D">
              <w:t>s</w:t>
            </w:r>
            <w:r>
              <w:t>!</w:t>
            </w:r>
          </w:p>
        </w:tc>
      </w:tr>
      <w:tr w:rsidR="001B2ABD" w14:paraId="7581FE84" w14:textId="77777777" w:rsidTr="00545343">
        <w:trPr>
          <w:trHeight w:val="9990"/>
        </w:trPr>
        <w:tc>
          <w:tcPr>
            <w:tcW w:w="3600" w:type="dxa"/>
          </w:tcPr>
          <w:p w14:paraId="390B1F31" w14:textId="73B7591D" w:rsidR="00483A8F" w:rsidRDefault="00483A8F" w:rsidP="00036450">
            <w:pPr>
              <w:pStyle w:val="Heading3"/>
            </w:pPr>
          </w:p>
          <w:p w14:paraId="0DC68998" w14:textId="2208ABA6" w:rsidR="00036450" w:rsidRDefault="00036450" w:rsidP="009260CD"/>
          <w:p w14:paraId="149950C8" w14:textId="77777777" w:rsidR="00036450" w:rsidRDefault="00036450" w:rsidP="00036450"/>
          <w:p w14:paraId="58BCC3D9" w14:textId="7E117E51" w:rsidR="00036450" w:rsidRDefault="00036450" w:rsidP="00CB0055">
            <w:pPr>
              <w:pStyle w:val="Heading3"/>
            </w:pPr>
          </w:p>
          <w:p w14:paraId="166B3104" w14:textId="4093B848" w:rsidR="004C7008" w:rsidRDefault="004C7008" w:rsidP="004C7008"/>
          <w:p w14:paraId="12E1FDC7" w14:textId="77777777" w:rsidR="004C7008" w:rsidRDefault="004C7008" w:rsidP="004C7008"/>
          <w:p w14:paraId="572457DC" w14:textId="77777777" w:rsidR="004C7008" w:rsidRDefault="004C7008" w:rsidP="004C7008"/>
          <w:p w14:paraId="73A06397" w14:textId="77777777" w:rsidR="004C7008" w:rsidRDefault="004C7008" w:rsidP="004C7008"/>
          <w:p w14:paraId="4FD44A3B" w14:textId="77777777" w:rsidR="004C7008" w:rsidRDefault="004C7008" w:rsidP="004C7008"/>
          <w:p w14:paraId="48BCB408" w14:textId="77777777" w:rsidR="004C7008" w:rsidRDefault="004C7008" w:rsidP="004C7008"/>
          <w:p w14:paraId="3FA5CF36" w14:textId="77777777" w:rsidR="004C7008" w:rsidRDefault="004C7008" w:rsidP="004C7008"/>
          <w:p w14:paraId="134E580A" w14:textId="7D91D6A5" w:rsidR="00036450" w:rsidRPr="00E4381A" w:rsidRDefault="00036450" w:rsidP="004D3011">
            <w:pPr>
              <w:rPr>
                <w:rStyle w:val="Hyperlink"/>
              </w:rPr>
            </w:pPr>
          </w:p>
          <w:p w14:paraId="4B61C893" w14:textId="77777777" w:rsidR="004D3011" w:rsidRPr="00545343" w:rsidRDefault="00545343" w:rsidP="00545343">
            <w:pPr>
              <w:pStyle w:val="Heading3"/>
              <w:rPr>
                <w:sz w:val="24"/>
              </w:rPr>
            </w:pPr>
            <w:bookmarkStart w:id="0" w:name="_Hlk140942549"/>
            <w:r w:rsidRPr="00545343">
              <w:rPr>
                <w:sz w:val="24"/>
              </w:rPr>
              <w:t>Demographics</w:t>
            </w:r>
          </w:p>
          <w:bookmarkEnd w:id="0"/>
          <w:p w14:paraId="42F07E21" w14:textId="2F1BDF88" w:rsidR="00545343" w:rsidRPr="00545343" w:rsidRDefault="00545343" w:rsidP="00545343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545343">
              <w:rPr>
                <w:sz w:val="24"/>
                <w:szCs w:val="24"/>
              </w:rPr>
              <w:t>Male</w:t>
            </w:r>
          </w:p>
          <w:p w14:paraId="2F571F6C" w14:textId="6850FA82" w:rsidR="00545343" w:rsidRDefault="00E70405" w:rsidP="00545343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  <w:p w14:paraId="10E668A2" w14:textId="4567BE8B" w:rsidR="0032123C" w:rsidRDefault="0032123C" w:rsidP="00545343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DOB</w:t>
            </w:r>
          </w:p>
          <w:p w14:paraId="4FE981A2" w14:textId="3701521F" w:rsidR="0032123C" w:rsidRPr="00545343" w:rsidRDefault="0032123C" w:rsidP="00545343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Address</w:t>
            </w:r>
          </w:p>
          <w:p w14:paraId="053B9FD7" w14:textId="66F8D50B" w:rsidR="00545343" w:rsidRPr="00545343" w:rsidRDefault="00E70405" w:rsidP="00545343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Single</w:t>
            </w:r>
          </w:p>
          <w:p w14:paraId="13DF7CC8" w14:textId="09F2214E" w:rsidR="00545343" w:rsidRPr="00545343" w:rsidRDefault="00E70405" w:rsidP="00545343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English, Spanish</w:t>
            </w:r>
          </w:p>
          <w:p w14:paraId="19D97F70" w14:textId="77777777" w:rsidR="00545343" w:rsidRDefault="00014B48" w:rsidP="00545343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Asian</w:t>
            </w:r>
          </w:p>
          <w:p w14:paraId="019923AE" w14:textId="77777777" w:rsidR="00642650" w:rsidRDefault="00642650" w:rsidP="00642650">
            <w:pPr>
              <w:rPr>
                <w:sz w:val="24"/>
                <w:szCs w:val="24"/>
              </w:rPr>
            </w:pPr>
          </w:p>
          <w:p w14:paraId="1AA6FFF6" w14:textId="77777777" w:rsidR="00642650" w:rsidRDefault="00642650" w:rsidP="00642650">
            <w:pPr>
              <w:pStyle w:val="Heading3"/>
              <w:rPr>
                <w:sz w:val="24"/>
              </w:rPr>
            </w:pPr>
            <w:r>
              <w:rPr>
                <w:sz w:val="24"/>
              </w:rPr>
              <w:t>Hobbies</w:t>
            </w:r>
          </w:p>
          <w:p w14:paraId="73B0607B" w14:textId="5721FA7E" w:rsidR="00642650" w:rsidRDefault="00C8738C" w:rsidP="00642650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  <w:r w:rsidR="00642650">
              <w:rPr>
                <w:sz w:val="24"/>
                <w:szCs w:val="24"/>
              </w:rPr>
              <w:t>ishing</w:t>
            </w:r>
          </w:p>
          <w:p w14:paraId="66D6EB9A" w14:textId="5BC2B582" w:rsidR="00642650" w:rsidRDefault="00C8738C" w:rsidP="00642650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Painting</w:t>
            </w:r>
          </w:p>
          <w:p w14:paraId="65669E33" w14:textId="5512DDB4" w:rsidR="00642650" w:rsidRDefault="00C8738C" w:rsidP="00642650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Cars</w:t>
            </w:r>
          </w:p>
          <w:p w14:paraId="5DBA6396" w14:textId="1A2B3485" w:rsidR="00C8738C" w:rsidRPr="00642650" w:rsidRDefault="00C8738C" w:rsidP="00642650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Organizing</w:t>
            </w:r>
          </w:p>
        </w:tc>
        <w:tc>
          <w:tcPr>
            <w:tcW w:w="720" w:type="dxa"/>
          </w:tcPr>
          <w:p w14:paraId="528B47BC" w14:textId="2C159F04" w:rsidR="001B2ABD" w:rsidRDefault="001B2ABD" w:rsidP="000C45FF">
            <w:pPr>
              <w:tabs>
                <w:tab w:val="left" w:pos="990"/>
              </w:tabs>
            </w:pPr>
            <w:bookmarkStart w:id="1" w:name="_Hlk140942544"/>
            <w:bookmarkEnd w:id="1"/>
          </w:p>
        </w:tc>
        <w:tc>
          <w:tcPr>
            <w:tcW w:w="6470" w:type="dxa"/>
          </w:tcPr>
          <w:p w14:paraId="444BD3C2" w14:textId="7CEA40F1" w:rsidR="001B2ABD" w:rsidRPr="00545343" w:rsidRDefault="004C7008" w:rsidP="00036450">
            <w:pPr>
              <w:pStyle w:val="Heading2"/>
              <w:rPr>
                <w:sz w:val="24"/>
                <w:szCs w:val="24"/>
              </w:rPr>
            </w:pPr>
            <w:r w:rsidRPr="00545343">
              <w:rPr>
                <w:sz w:val="24"/>
                <w:szCs w:val="24"/>
              </w:rPr>
              <w:t>Student introduction</w:t>
            </w:r>
          </w:p>
          <w:p w14:paraId="4956C696" w14:textId="6A46038C" w:rsidR="00036450" w:rsidRPr="00545343" w:rsidRDefault="004C7008" w:rsidP="00036450">
            <w:pPr>
              <w:rPr>
                <w:sz w:val="24"/>
                <w:szCs w:val="24"/>
              </w:rPr>
            </w:pPr>
            <w:r w:rsidRPr="00545343">
              <w:rPr>
                <w:sz w:val="24"/>
                <w:szCs w:val="24"/>
              </w:rPr>
              <w:t xml:space="preserve">Hello! My name is </w:t>
            </w:r>
            <w:r w:rsidR="00545343">
              <w:rPr>
                <w:sz w:val="24"/>
                <w:szCs w:val="24"/>
              </w:rPr>
              <w:t>John Doe,</w:t>
            </w:r>
            <w:r w:rsidRPr="00545343">
              <w:rPr>
                <w:sz w:val="24"/>
                <w:szCs w:val="24"/>
              </w:rPr>
              <w:t xml:space="preserve"> and I am majoring in </w:t>
            </w:r>
            <w:r w:rsidR="00545343">
              <w:rPr>
                <w:sz w:val="24"/>
                <w:szCs w:val="24"/>
              </w:rPr>
              <w:t>Information Technology</w:t>
            </w:r>
            <w:r w:rsidRPr="00545343">
              <w:rPr>
                <w:sz w:val="24"/>
                <w:szCs w:val="24"/>
              </w:rPr>
              <w:t xml:space="preserve">. I am a military veteran with no kids and no wife. I have a ton of fun in school. It’s my senior year and I sure love traveling. My dog Ralph is </w:t>
            </w:r>
            <w:r w:rsidR="00545343" w:rsidRPr="00545343">
              <w:rPr>
                <w:sz w:val="24"/>
                <w:szCs w:val="24"/>
              </w:rPr>
              <w:t>friendly,</w:t>
            </w:r>
            <w:r w:rsidRPr="00545343">
              <w:rPr>
                <w:sz w:val="24"/>
                <w:szCs w:val="24"/>
              </w:rPr>
              <w:t xml:space="preserve"> and we enjoy going on hikes</w:t>
            </w:r>
            <w:r w:rsidR="00545343" w:rsidRPr="00545343">
              <w:rPr>
                <w:sz w:val="24"/>
                <w:szCs w:val="24"/>
              </w:rPr>
              <w:t>. I love pizza, burgers, wings, eggs, and beer. My friends and I love coffee table chats. We also enjoy scuba diving with sharks.</w:t>
            </w:r>
          </w:p>
          <w:p w14:paraId="210D3E5D" w14:textId="0399EE2C" w:rsidR="00036450" w:rsidRPr="00545343" w:rsidRDefault="00545343" w:rsidP="00036450">
            <w:pPr>
              <w:pStyle w:val="Heading2"/>
              <w:rPr>
                <w:sz w:val="24"/>
                <w:szCs w:val="24"/>
              </w:rPr>
            </w:pPr>
            <w:r w:rsidRPr="00545343">
              <w:rPr>
                <w:sz w:val="24"/>
                <w:szCs w:val="24"/>
              </w:rPr>
              <w:t>Education</w:t>
            </w:r>
          </w:p>
          <w:p w14:paraId="5EF5DF34" w14:textId="267B864B" w:rsidR="004D3011" w:rsidRPr="00545343" w:rsidRDefault="008D7B78" w:rsidP="004C7008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Bachelor of Science Information Technology</w:t>
            </w:r>
          </w:p>
          <w:p w14:paraId="1519E480" w14:textId="0DBD6EF1" w:rsidR="00545343" w:rsidRPr="00545343" w:rsidRDefault="008D7B78" w:rsidP="00545343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School start date 2021</w:t>
            </w:r>
          </w:p>
          <w:p w14:paraId="0D0A19B1" w14:textId="658663A0" w:rsidR="00545343" w:rsidRPr="00545343" w:rsidRDefault="008D7B78" w:rsidP="00545343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 Total credit hours</w:t>
            </w:r>
          </w:p>
          <w:p w14:paraId="590B1A20" w14:textId="3EA9D7A7" w:rsidR="00545343" w:rsidRPr="00545343" w:rsidRDefault="00545343" w:rsidP="00545343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545343">
              <w:rPr>
                <w:sz w:val="24"/>
                <w:szCs w:val="24"/>
              </w:rPr>
              <w:t>C</w:t>
            </w:r>
            <w:r w:rsidR="008D7B78">
              <w:rPr>
                <w:sz w:val="24"/>
                <w:szCs w:val="24"/>
              </w:rPr>
              <w:t>urrently enrolled in Network Management</w:t>
            </w:r>
          </w:p>
          <w:p w14:paraId="3510E256" w14:textId="02321E85" w:rsidR="00545343" w:rsidRDefault="008D7B78" w:rsidP="00545343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Registered for Web and UX, And Project Management in IT</w:t>
            </w:r>
          </w:p>
          <w:p w14:paraId="1980B79E" w14:textId="496CC37A" w:rsidR="00036450" w:rsidRDefault="00843F46" w:rsidP="00036450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Progra</w:t>
            </w:r>
            <w:r w:rsidR="00D24E1C">
              <w:rPr>
                <w:sz w:val="24"/>
                <w:szCs w:val="24"/>
              </w:rPr>
              <w:t>m completion: 2024</w:t>
            </w:r>
          </w:p>
          <w:p w14:paraId="07008695" w14:textId="6E897171" w:rsidR="00B03A6A" w:rsidRDefault="004E5AE7" w:rsidP="00036450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GPA</w:t>
            </w:r>
          </w:p>
          <w:p w14:paraId="7662AB65" w14:textId="14F6939B" w:rsidR="004E5AE7" w:rsidRPr="005A54AD" w:rsidRDefault="004E5AE7" w:rsidP="00036450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Clubs and Organizations</w:t>
            </w:r>
          </w:p>
          <w:p w14:paraId="10FB781E" w14:textId="0B98AA8E" w:rsidR="007F7C37" w:rsidRDefault="007F7C37" w:rsidP="007F7C37">
            <w:pPr>
              <w:pStyle w:val="Heading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likes of </w:t>
            </w:r>
            <w:r w:rsidR="00D51D9B">
              <w:rPr>
                <w:sz w:val="24"/>
                <w:szCs w:val="24"/>
              </w:rPr>
              <w:t xml:space="preserve">current </w:t>
            </w:r>
            <w:r w:rsidR="00744AE3">
              <w:rPr>
                <w:sz w:val="24"/>
                <w:szCs w:val="24"/>
              </w:rPr>
              <w:t>university portal</w:t>
            </w:r>
          </w:p>
          <w:p w14:paraId="4D32B920" w14:textId="09059F1C" w:rsidR="007F7C37" w:rsidRDefault="007F7C37" w:rsidP="007F7C37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Love</w:t>
            </w:r>
            <w:r w:rsidR="006663A3">
              <w:rPr>
                <w:sz w:val="24"/>
                <w:szCs w:val="24"/>
              </w:rPr>
              <w:t xml:space="preserve"> </w:t>
            </w:r>
            <w:r w:rsidR="001A6DA0">
              <w:rPr>
                <w:sz w:val="24"/>
                <w:szCs w:val="24"/>
              </w:rPr>
              <w:t>see</w:t>
            </w:r>
            <w:r w:rsidR="006663A3">
              <w:rPr>
                <w:sz w:val="24"/>
                <w:szCs w:val="24"/>
              </w:rPr>
              <w:t>ing</w:t>
            </w:r>
            <w:r w:rsidR="001A6DA0">
              <w:rPr>
                <w:sz w:val="24"/>
                <w:szCs w:val="24"/>
              </w:rPr>
              <w:t xml:space="preserve"> </w:t>
            </w:r>
            <w:r w:rsidR="00DF61A0">
              <w:rPr>
                <w:sz w:val="24"/>
                <w:szCs w:val="24"/>
              </w:rPr>
              <w:t>graphics on the main login page.</w:t>
            </w:r>
          </w:p>
          <w:p w14:paraId="0F2AED8D" w14:textId="77777777" w:rsidR="00DF61A0" w:rsidRDefault="006663A3" w:rsidP="007F7C37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Double step login </w:t>
            </w:r>
            <w:r w:rsidR="00E70405">
              <w:rPr>
                <w:sz w:val="24"/>
                <w:szCs w:val="24"/>
              </w:rPr>
              <w:t>makes him feel safe.</w:t>
            </w:r>
          </w:p>
          <w:p w14:paraId="48BB73C6" w14:textId="7FE31D1F" w:rsidR="00014B48" w:rsidRDefault="00990C01" w:rsidP="007F7C37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Easy to read text and borders is attractive</w:t>
            </w:r>
            <w:r w:rsidR="00781735">
              <w:rPr>
                <w:sz w:val="24"/>
                <w:szCs w:val="24"/>
              </w:rPr>
              <w:t>.</w:t>
            </w:r>
          </w:p>
          <w:p w14:paraId="41981E8F" w14:textId="77777777" w:rsidR="00D51D9B" w:rsidRDefault="00781735" w:rsidP="00D51D9B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Enjoys</w:t>
            </w:r>
            <w:r w:rsidR="00744AE3">
              <w:rPr>
                <w:sz w:val="24"/>
                <w:szCs w:val="24"/>
              </w:rPr>
              <w:t xml:space="preserve"> </w:t>
            </w:r>
            <w:r w:rsidR="0042562D">
              <w:rPr>
                <w:sz w:val="24"/>
                <w:szCs w:val="24"/>
              </w:rPr>
              <w:t xml:space="preserve">an </w:t>
            </w:r>
            <w:r w:rsidR="006B6B95">
              <w:rPr>
                <w:sz w:val="24"/>
                <w:szCs w:val="24"/>
              </w:rPr>
              <w:t>easy-to-read</w:t>
            </w:r>
            <w:r w:rsidR="0042562D">
              <w:rPr>
                <w:sz w:val="24"/>
                <w:szCs w:val="24"/>
              </w:rPr>
              <w:t xml:space="preserve"> layout</w:t>
            </w:r>
            <w:r w:rsidR="006B6B95">
              <w:rPr>
                <w:sz w:val="24"/>
                <w:szCs w:val="24"/>
              </w:rPr>
              <w:t>.</w:t>
            </w:r>
          </w:p>
          <w:p w14:paraId="03D937FC" w14:textId="38AF533F" w:rsidR="00D51D9B" w:rsidRDefault="00D51D9B" w:rsidP="00D51D9B">
            <w:pPr>
              <w:pStyle w:val="Heading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Disl</w:t>
            </w:r>
            <w:r>
              <w:rPr>
                <w:sz w:val="24"/>
                <w:szCs w:val="24"/>
              </w:rPr>
              <w:t>ikes of</w:t>
            </w:r>
            <w:r>
              <w:rPr>
                <w:sz w:val="24"/>
                <w:szCs w:val="24"/>
              </w:rPr>
              <w:t xml:space="preserve"> current</w:t>
            </w:r>
            <w:r>
              <w:rPr>
                <w:sz w:val="24"/>
                <w:szCs w:val="24"/>
              </w:rPr>
              <w:t xml:space="preserve"> university portal</w:t>
            </w:r>
          </w:p>
          <w:p w14:paraId="5463F9E2" w14:textId="4292CC21" w:rsidR="00D51D9B" w:rsidRDefault="00D51D9B" w:rsidP="00D51D9B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Jumbled text is unattractive.</w:t>
            </w:r>
          </w:p>
          <w:p w14:paraId="75AA01D7" w14:textId="77777777" w:rsidR="00CC7AB6" w:rsidRDefault="00D51D9B" w:rsidP="00CC7AB6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Too many colors make it c</w:t>
            </w:r>
            <w:r w:rsidR="00CC7AB6">
              <w:rPr>
                <w:sz w:val="24"/>
                <w:szCs w:val="24"/>
              </w:rPr>
              <w:t>onfusing.</w:t>
            </w:r>
          </w:p>
          <w:p w14:paraId="7A10E72F" w14:textId="3FD9C748" w:rsidR="00CC7AB6" w:rsidRPr="00CC7AB6" w:rsidRDefault="00CC7AB6" w:rsidP="00CC7AB6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Too many links can be an eyeful</w:t>
            </w:r>
          </w:p>
        </w:tc>
      </w:tr>
    </w:tbl>
    <w:p w14:paraId="170E0551" w14:textId="5BE2B29B" w:rsidR="0043117B" w:rsidRDefault="00DC1381" w:rsidP="000C45FF">
      <w:pPr>
        <w:tabs>
          <w:tab w:val="left" w:pos="990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ADEFB01" wp14:editId="6EC65724">
            <wp:simplePos x="0" y="0"/>
            <wp:positionH relativeFrom="column">
              <wp:posOffset>-67945</wp:posOffset>
            </wp:positionH>
            <wp:positionV relativeFrom="paragraph">
              <wp:posOffset>-7625080</wp:posOffset>
            </wp:positionV>
            <wp:extent cx="2518410" cy="3397885"/>
            <wp:effectExtent l="304800" t="304800" r="320040" b="316865"/>
            <wp:wrapNone/>
            <wp:docPr id="17559375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37558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339788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3117B" w:rsidSect="000C45FF">
      <w:headerReference w:type="default" r:id="rId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7A40E" w14:textId="77777777" w:rsidR="00483A8F" w:rsidRDefault="00483A8F" w:rsidP="000C45FF">
      <w:r>
        <w:separator/>
      </w:r>
    </w:p>
  </w:endnote>
  <w:endnote w:type="continuationSeparator" w:id="0">
    <w:p w14:paraId="7C1C88A1" w14:textId="77777777" w:rsidR="00483A8F" w:rsidRDefault="00483A8F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727071" w14:textId="77777777" w:rsidR="00483A8F" w:rsidRDefault="00483A8F" w:rsidP="000C45FF">
      <w:r>
        <w:separator/>
      </w:r>
    </w:p>
  </w:footnote>
  <w:footnote w:type="continuationSeparator" w:id="0">
    <w:p w14:paraId="7250B9EA" w14:textId="77777777" w:rsidR="00483A8F" w:rsidRDefault="00483A8F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3F4F1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46F95F6" wp14:editId="57D8D1C3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2" o:spid="_x0000_i1027" type="#_x0000_t75" style="width:576.85pt;height:778.35pt;visibility:visible;mso-wrap-style:square" o:bullet="t">
        <v:imagedata r:id="rId1" o:title=""/>
      </v:shape>
    </w:pict>
  </w:numPicBullet>
  <w:abstractNum w:abstractNumId="0" w15:restartNumberingAfterBreak="0">
    <w:nsid w:val="02192701"/>
    <w:multiLevelType w:val="hybridMultilevel"/>
    <w:tmpl w:val="32704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03928"/>
    <w:multiLevelType w:val="hybridMultilevel"/>
    <w:tmpl w:val="F72CF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670091"/>
    <w:multiLevelType w:val="hybridMultilevel"/>
    <w:tmpl w:val="F0687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49668B"/>
    <w:multiLevelType w:val="hybridMultilevel"/>
    <w:tmpl w:val="516AA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912848"/>
    <w:multiLevelType w:val="hybridMultilevel"/>
    <w:tmpl w:val="38209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A30C50"/>
    <w:multiLevelType w:val="hybridMultilevel"/>
    <w:tmpl w:val="0B368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A67B2A"/>
    <w:multiLevelType w:val="hybridMultilevel"/>
    <w:tmpl w:val="A11E6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A8745E"/>
    <w:multiLevelType w:val="hybridMultilevel"/>
    <w:tmpl w:val="02747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4437072">
    <w:abstractNumId w:val="7"/>
  </w:num>
  <w:num w:numId="2" w16cid:durableId="514421307">
    <w:abstractNumId w:val="1"/>
  </w:num>
  <w:num w:numId="3" w16cid:durableId="261111457">
    <w:abstractNumId w:val="5"/>
  </w:num>
  <w:num w:numId="4" w16cid:durableId="2138258013">
    <w:abstractNumId w:val="4"/>
  </w:num>
  <w:num w:numId="5" w16cid:durableId="223876473">
    <w:abstractNumId w:val="0"/>
  </w:num>
  <w:num w:numId="6" w16cid:durableId="2041007784">
    <w:abstractNumId w:val="3"/>
  </w:num>
  <w:num w:numId="7" w16cid:durableId="2018190583">
    <w:abstractNumId w:val="6"/>
  </w:num>
  <w:num w:numId="8" w16cid:durableId="4346363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A8F"/>
    <w:rsid w:val="00014B48"/>
    <w:rsid w:val="00036450"/>
    <w:rsid w:val="00094499"/>
    <w:rsid w:val="000C45FF"/>
    <w:rsid w:val="000E3FD1"/>
    <w:rsid w:val="00112054"/>
    <w:rsid w:val="001317D8"/>
    <w:rsid w:val="001525E1"/>
    <w:rsid w:val="00180329"/>
    <w:rsid w:val="0019001F"/>
    <w:rsid w:val="001A6DA0"/>
    <w:rsid w:val="001A74A5"/>
    <w:rsid w:val="001B2ABD"/>
    <w:rsid w:val="001E0391"/>
    <w:rsid w:val="001E1759"/>
    <w:rsid w:val="001F1ECC"/>
    <w:rsid w:val="002400EB"/>
    <w:rsid w:val="00256CF7"/>
    <w:rsid w:val="00281FD5"/>
    <w:rsid w:val="0030481B"/>
    <w:rsid w:val="003156FC"/>
    <w:rsid w:val="0032123C"/>
    <w:rsid w:val="003254B5"/>
    <w:rsid w:val="0037121F"/>
    <w:rsid w:val="003910D8"/>
    <w:rsid w:val="003A6B7D"/>
    <w:rsid w:val="003B06CA"/>
    <w:rsid w:val="004071FC"/>
    <w:rsid w:val="0042562D"/>
    <w:rsid w:val="00445947"/>
    <w:rsid w:val="004813B3"/>
    <w:rsid w:val="00483A8F"/>
    <w:rsid w:val="00496591"/>
    <w:rsid w:val="004C63E4"/>
    <w:rsid w:val="004C7008"/>
    <w:rsid w:val="004D3011"/>
    <w:rsid w:val="004E5AE7"/>
    <w:rsid w:val="005262AC"/>
    <w:rsid w:val="00545343"/>
    <w:rsid w:val="005A54AD"/>
    <w:rsid w:val="005E39D5"/>
    <w:rsid w:val="00600670"/>
    <w:rsid w:val="0062123A"/>
    <w:rsid w:val="00642650"/>
    <w:rsid w:val="00646E75"/>
    <w:rsid w:val="006663A3"/>
    <w:rsid w:val="006771D0"/>
    <w:rsid w:val="006B6B95"/>
    <w:rsid w:val="00715FCB"/>
    <w:rsid w:val="00743101"/>
    <w:rsid w:val="00744AE3"/>
    <w:rsid w:val="00764C9F"/>
    <w:rsid w:val="007775E1"/>
    <w:rsid w:val="00781735"/>
    <w:rsid w:val="007867A0"/>
    <w:rsid w:val="007927F5"/>
    <w:rsid w:val="007F7C37"/>
    <w:rsid w:val="00802CA0"/>
    <w:rsid w:val="00843F46"/>
    <w:rsid w:val="00861178"/>
    <w:rsid w:val="008D7B78"/>
    <w:rsid w:val="009260CD"/>
    <w:rsid w:val="00940A66"/>
    <w:rsid w:val="00952C25"/>
    <w:rsid w:val="00990C01"/>
    <w:rsid w:val="00A2118D"/>
    <w:rsid w:val="00AD0A50"/>
    <w:rsid w:val="00AD76E2"/>
    <w:rsid w:val="00AF24DF"/>
    <w:rsid w:val="00B03A6A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8738C"/>
    <w:rsid w:val="00C9578B"/>
    <w:rsid w:val="00CB0055"/>
    <w:rsid w:val="00CC7AB6"/>
    <w:rsid w:val="00D24E1C"/>
    <w:rsid w:val="00D2522B"/>
    <w:rsid w:val="00D422DE"/>
    <w:rsid w:val="00D51D9B"/>
    <w:rsid w:val="00D5459D"/>
    <w:rsid w:val="00DA1F4D"/>
    <w:rsid w:val="00DC1381"/>
    <w:rsid w:val="00DD172A"/>
    <w:rsid w:val="00DF61A0"/>
    <w:rsid w:val="00E25A26"/>
    <w:rsid w:val="00E4381A"/>
    <w:rsid w:val="00E55D74"/>
    <w:rsid w:val="00E70405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98DCE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4C70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alte\AppData\Roaming\Microsoft\Templates\Bold%20modern%20resume.dotx" TargetMode="Externa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</Template>
  <TotalTime>0</TotalTime>
  <Pages>1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2023-07-22T21:29:00Z</dcterms:created>
  <dcterms:modified xsi:type="dcterms:W3CDTF">2023-07-22T22:26:00Z</dcterms:modified>
</cp:coreProperties>
</file>