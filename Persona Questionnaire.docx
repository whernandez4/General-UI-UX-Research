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6C974542" w14:textId="77777777" w:rsidTr="00483A8F">
        <w:trPr>
          <w:trHeight w:val="2934"/>
        </w:trPr>
        <w:tc>
          <w:tcPr>
            <w:tcW w:w="3600" w:type="dxa"/>
            <w:vAlign w:val="bottom"/>
          </w:tcPr>
          <w:p w14:paraId="2AE39CC8" w14:textId="4E67313A" w:rsidR="001B2ABD" w:rsidRDefault="004C7008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68A7FF" wp14:editId="29497A91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633095</wp:posOffset>
                      </wp:positionV>
                      <wp:extent cx="2374900" cy="3310890"/>
                      <wp:effectExtent l="0" t="0" r="25400" b="22860"/>
                      <wp:wrapNone/>
                      <wp:docPr id="72611641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4900" cy="33108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792714" w14:textId="4B06ADA8" w:rsidR="00483A8F" w:rsidRPr="00483A8F" w:rsidRDefault="00457CC0" w:rsidP="00AF24DF">
                                  <w:pPr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  <w:between w:val="single" w:sz="4" w:space="1" w:color="auto"/>
                                      <w:bar w:val="single" w:sz="4" w:color="auto"/>
                                    </w:pBd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noProof/>
                                      <w:sz w:val="48"/>
                                      <w:szCs w:val="48"/>
                                    </w:rPr>
                                    <w:drawing>
                                      <wp:inline distT="0" distB="0" distL="0" distR="0" wp14:anchorId="5A40EFE7" wp14:editId="4731D5B9">
                                        <wp:extent cx="2138045" cy="3206750"/>
                                        <wp:effectExtent l="0" t="0" r="0" b="0"/>
                                        <wp:docPr id="635425686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5425686" name="Picture 635425686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38045" cy="3206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68A7FF" id="Rectangle 1" o:spid="_x0000_s1026" style="position:absolute;left:0;text-align:left;margin-left:-5.6pt;margin-top:49.85pt;width:187pt;height:26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" fillcolor="white [3201]" strokecolor="#968c8c [3209]" strokeweight="1pt">
                      <v:textbox>
                        <w:txbxContent>
                          <w:p w14:paraId="50792714" w14:textId="4B06ADA8" w:rsidR="00483A8F" w:rsidRPr="00483A8F" w:rsidRDefault="00457CC0" w:rsidP="00AF24D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5A40EFE7" wp14:editId="4731D5B9">
                                  <wp:extent cx="2138045" cy="3206750"/>
                                  <wp:effectExtent l="0" t="0" r="0" b="0"/>
                                  <wp:docPr id="63542568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5425686" name="Picture 635425686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8045" cy="320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720" w:type="dxa"/>
          </w:tcPr>
          <w:p w14:paraId="79027BF2" w14:textId="3C54D7DE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center"/>
          </w:tcPr>
          <w:p w14:paraId="6F59E434" w14:textId="34823791" w:rsidR="001B2ABD" w:rsidRPr="00483A8F" w:rsidRDefault="00E70405" w:rsidP="00483A8F">
            <w:pPr>
              <w:pStyle w:val="Title"/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John Doe</w:t>
            </w:r>
          </w:p>
          <w:p w14:paraId="49AA7482" w14:textId="1CAB0657" w:rsidR="001B2ABD" w:rsidRDefault="001504F1" w:rsidP="00483A8F">
            <w:pPr>
              <w:pStyle w:val="Subtitle"/>
              <w:jc w:val="center"/>
              <w:rPr>
                <w:spacing w:val="0"/>
                <w:w w:val="100"/>
              </w:rPr>
            </w:pPr>
            <w:r>
              <w:rPr>
                <w:spacing w:val="0"/>
                <w:w w:val="100"/>
              </w:rPr>
              <w:t>Montgomery, AL</w:t>
            </w:r>
          </w:p>
          <w:p w14:paraId="6694914E" w14:textId="03564A4C" w:rsidR="00014B48" w:rsidRPr="00014B48" w:rsidRDefault="00014B48" w:rsidP="00014B48">
            <w:pPr>
              <w:jc w:val="center"/>
            </w:pPr>
            <w:r>
              <w:t xml:space="preserve">Go </w:t>
            </w:r>
            <w:r w:rsidR="001504F1">
              <w:t>Bama!</w:t>
            </w:r>
          </w:p>
        </w:tc>
      </w:tr>
      <w:tr w:rsidR="001B2ABD" w14:paraId="7581FE84" w14:textId="77777777" w:rsidTr="00545343">
        <w:trPr>
          <w:trHeight w:val="9990"/>
        </w:trPr>
        <w:tc>
          <w:tcPr>
            <w:tcW w:w="3600" w:type="dxa"/>
          </w:tcPr>
          <w:p w14:paraId="390B1F31" w14:textId="73B7591D" w:rsidR="00483A8F" w:rsidRDefault="00483A8F" w:rsidP="00036450">
            <w:pPr>
              <w:pStyle w:val="Heading3"/>
            </w:pPr>
          </w:p>
          <w:p w14:paraId="0DC68998" w14:textId="2208ABA6" w:rsidR="00036450" w:rsidRDefault="00036450" w:rsidP="009260CD"/>
          <w:p w14:paraId="149950C8" w14:textId="77777777" w:rsidR="00036450" w:rsidRDefault="00036450" w:rsidP="00036450"/>
          <w:p w14:paraId="58BCC3D9" w14:textId="7E117E51" w:rsidR="00036450" w:rsidRDefault="00036450" w:rsidP="00CB0055">
            <w:pPr>
              <w:pStyle w:val="Heading3"/>
            </w:pPr>
          </w:p>
          <w:p w14:paraId="166B3104" w14:textId="4093B848" w:rsidR="004C7008" w:rsidRDefault="004C7008" w:rsidP="004C7008"/>
          <w:p w14:paraId="12E1FDC7" w14:textId="77777777" w:rsidR="004C7008" w:rsidRDefault="004C7008" w:rsidP="004C7008"/>
          <w:p w14:paraId="572457DC" w14:textId="77777777" w:rsidR="004C7008" w:rsidRDefault="004C7008" w:rsidP="004C7008"/>
          <w:p w14:paraId="73A06397" w14:textId="77777777" w:rsidR="004C7008" w:rsidRDefault="004C7008" w:rsidP="004C7008"/>
          <w:p w14:paraId="4FD44A3B" w14:textId="77777777" w:rsidR="004C7008" w:rsidRDefault="004C7008" w:rsidP="004C7008"/>
          <w:p w14:paraId="48BCB408" w14:textId="77777777" w:rsidR="004C7008" w:rsidRDefault="004C7008" w:rsidP="004C7008"/>
          <w:p w14:paraId="3FA5CF36" w14:textId="77777777" w:rsidR="004C7008" w:rsidRDefault="004C7008" w:rsidP="004C7008"/>
          <w:p w14:paraId="134E580A" w14:textId="7D91D6A5" w:rsidR="00036450" w:rsidRPr="00E4381A" w:rsidRDefault="00036450" w:rsidP="004D3011">
            <w:pPr>
              <w:rPr>
                <w:rStyle w:val="Hyperlink"/>
              </w:rPr>
            </w:pPr>
          </w:p>
          <w:p w14:paraId="4B61C893" w14:textId="77777777" w:rsidR="004D3011" w:rsidRPr="00545343" w:rsidRDefault="00545343" w:rsidP="00545343">
            <w:pPr>
              <w:pStyle w:val="Heading3"/>
              <w:rPr>
                <w:sz w:val="24"/>
              </w:rPr>
            </w:pPr>
            <w:bookmarkStart w:id="0" w:name="_Hlk140942549"/>
            <w:r w:rsidRPr="00545343">
              <w:rPr>
                <w:sz w:val="24"/>
              </w:rPr>
              <w:t>Demographics</w:t>
            </w:r>
          </w:p>
          <w:bookmarkEnd w:id="0"/>
          <w:p w14:paraId="42F07E21" w14:textId="5A1E8D49" w:rsidR="00545343" w:rsidRPr="00545343" w:rsidRDefault="00400098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social</w:t>
            </w:r>
          </w:p>
          <w:p w14:paraId="2F571F6C" w14:textId="6850FA82" w:rsidR="00545343" w:rsidRDefault="00E70405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  <w:p w14:paraId="10E668A2" w14:textId="746FB642" w:rsidR="0032123C" w:rsidRDefault="00400098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Lives in Atlanta</w:t>
            </w:r>
          </w:p>
          <w:p w14:paraId="4FE981A2" w14:textId="6CDF5FA4" w:rsidR="0032123C" w:rsidRPr="00545343" w:rsidRDefault="00400098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Middle Class</w:t>
            </w:r>
          </w:p>
          <w:p w14:paraId="053B9FD7" w14:textId="0BDC0E96" w:rsidR="00545343" w:rsidRPr="00545343" w:rsidRDefault="00400098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Trilingual</w:t>
            </w:r>
          </w:p>
          <w:p w14:paraId="13DF7CC8" w14:textId="0E5562C0" w:rsidR="00545343" w:rsidRPr="00545343" w:rsidRDefault="00400098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Family of four</w:t>
            </w:r>
          </w:p>
          <w:p w14:paraId="19D97F70" w14:textId="09CFC77D" w:rsidR="00545343" w:rsidRDefault="00400098" w:rsidP="00545343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Caucasian</w:t>
            </w:r>
          </w:p>
          <w:p w14:paraId="019923AE" w14:textId="77777777" w:rsidR="00642650" w:rsidRDefault="00642650" w:rsidP="00642650">
            <w:pPr>
              <w:rPr>
                <w:sz w:val="24"/>
                <w:szCs w:val="24"/>
              </w:rPr>
            </w:pPr>
          </w:p>
          <w:p w14:paraId="1AA6FFF6" w14:textId="77777777" w:rsidR="00642650" w:rsidRDefault="00642650" w:rsidP="00642650">
            <w:pPr>
              <w:pStyle w:val="Heading3"/>
              <w:rPr>
                <w:sz w:val="24"/>
              </w:rPr>
            </w:pPr>
            <w:r>
              <w:rPr>
                <w:sz w:val="24"/>
              </w:rPr>
              <w:t>Hobbies</w:t>
            </w:r>
          </w:p>
          <w:p w14:paraId="73B0607B" w14:textId="5721FA7E" w:rsidR="00642650" w:rsidRDefault="00C8738C" w:rsidP="0064265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 w:rsidR="00642650">
              <w:rPr>
                <w:sz w:val="24"/>
                <w:szCs w:val="24"/>
              </w:rPr>
              <w:t>ishing</w:t>
            </w:r>
          </w:p>
          <w:p w14:paraId="66D6EB9A" w14:textId="45D2A959" w:rsidR="00642650" w:rsidRDefault="009A3322" w:rsidP="0064265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Camping</w:t>
            </w:r>
          </w:p>
          <w:p w14:paraId="65669E33" w14:textId="650F2062" w:rsidR="00642650" w:rsidRDefault="009A3322" w:rsidP="0064265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Socializing</w:t>
            </w:r>
          </w:p>
          <w:p w14:paraId="5DBA6396" w14:textId="4B818643" w:rsidR="00C8738C" w:rsidRPr="00642650" w:rsidRDefault="009A3322" w:rsidP="0064265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Eating</w:t>
            </w:r>
          </w:p>
        </w:tc>
        <w:tc>
          <w:tcPr>
            <w:tcW w:w="720" w:type="dxa"/>
          </w:tcPr>
          <w:p w14:paraId="528B47BC" w14:textId="2C159F04" w:rsidR="001B2ABD" w:rsidRDefault="001B2ABD" w:rsidP="000C45FF">
            <w:pPr>
              <w:tabs>
                <w:tab w:val="left" w:pos="990"/>
              </w:tabs>
            </w:pPr>
            <w:bookmarkStart w:id="1" w:name="_Hlk140942544"/>
            <w:bookmarkEnd w:id="1"/>
          </w:p>
        </w:tc>
        <w:tc>
          <w:tcPr>
            <w:tcW w:w="6470" w:type="dxa"/>
          </w:tcPr>
          <w:p w14:paraId="444BD3C2" w14:textId="7CEA40F1" w:rsidR="001B2ABD" w:rsidRPr="00545343" w:rsidRDefault="004C7008" w:rsidP="00036450">
            <w:pPr>
              <w:pStyle w:val="Heading2"/>
              <w:rPr>
                <w:sz w:val="24"/>
                <w:szCs w:val="24"/>
              </w:rPr>
            </w:pPr>
            <w:r w:rsidRPr="00545343">
              <w:rPr>
                <w:sz w:val="24"/>
                <w:szCs w:val="24"/>
              </w:rPr>
              <w:t>Student introduction</w:t>
            </w:r>
          </w:p>
          <w:p w14:paraId="4956C696" w14:textId="51F6F724" w:rsidR="00036450" w:rsidRPr="00545343" w:rsidRDefault="004C7008" w:rsidP="00036450">
            <w:pPr>
              <w:rPr>
                <w:sz w:val="24"/>
                <w:szCs w:val="24"/>
              </w:rPr>
            </w:pPr>
            <w:r w:rsidRPr="00545343">
              <w:rPr>
                <w:sz w:val="24"/>
                <w:szCs w:val="24"/>
              </w:rPr>
              <w:t xml:space="preserve">Hello! My name is </w:t>
            </w:r>
            <w:r w:rsidR="00545343">
              <w:rPr>
                <w:sz w:val="24"/>
                <w:szCs w:val="24"/>
              </w:rPr>
              <w:t>John Doe,</w:t>
            </w:r>
            <w:r w:rsidRPr="00545343">
              <w:rPr>
                <w:sz w:val="24"/>
                <w:szCs w:val="24"/>
              </w:rPr>
              <w:t xml:space="preserve"> and I </w:t>
            </w:r>
            <w:r w:rsidR="00F01B78">
              <w:rPr>
                <w:sz w:val="24"/>
                <w:szCs w:val="24"/>
              </w:rPr>
              <w:t>majored</w:t>
            </w:r>
            <w:r w:rsidRPr="00545343">
              <w:rPr>
                <w:sz w:val="24"/>
                <w:szCs w:val="24"/>
              </w:rPr>
              <w:t xml:space="preserve"> in </w:t>
            </w:r>
            <w:r w:rsidR="00F01B78">
              <w:rPr>
                <w:sz w:val="24"/>
                <w:szCs w:val="24"/>
              </w:rPr>
              <w:t>Project Management</w:t>
            </w:r>
            <w:r w:rsidRPr="00545343">
              <w:rPr>
                <w:sz w:val="24"/>
                <w:szCs w:val="24"/>
              </w:rPr>
              <w:t xml:space="preserve">. I am a </w:t>
            </w:r>
            <w:r w:rsidR="00F01B78">
              <w:rPr>
                <w:sz w:val="24"/>
                <w:szCs w:val="24"/>
              </w:rPr>
              <w:t>gaming nerd</w:t>
            </w:r>
            <w:r w:rsidRPr="00545343">
              <w:rPr>
                <w:sz w:val="24"/>
                <w:szCs w:val="24"/>
              </w:rPr>
              <w:t xml:space="preserve"> with no </w:t>
            </w:r>
            <w:r w:rsidR="00F01B78">
              <w:rPr>
                <w:sz w:val="24"/>
                <w:szCs w:val="24"/>
              </w:rPr>
              <w:t>two ki</w:t>
            </w:r>
            <w:r w:rsidRPr="00545343">
              <w:rPr>
                <w:sz w:val="24"/>
                <w:szCs w:val="24"/>
              </w:rPr>
              <w:t xml:space="preserve">ds and </w:t>
            </w:r>
            <w:r w:rsidR="00F01B78">
              <w:rPr>
                <w:sz w:val="24"/>
                <w:szCs w:val="24"/>
              </w:rPr>
              <w:t>one</w:t>
            </w:r>
            <w:r w:rsidRPr="00545343">
              <w:rPr>
                <w:sz w:val="24"/>
                <w:szCs w:val="24"/>
              </w:rPr>
              <w:t xml:space="preserve"> wife. I</w:t>
            </w:r>
            <w:r w:rsidR="00F01B78">
              <w:rPr>
                <w:sz w:val="24"/>
                <w:szCs w:val="24"/>
              </w:rPr>
              <w:t xml:space="preserve"> really enjoy fishing and camping, especially in TN</w:t>
            </w:r>
            <w:r w:rsidRPr="00545343">
              <w:rPr>
                <w:sz w:val="24"/>
                <w:szCs w:val="24"/>
              </w:rPr>
              <w:t xml:space="preserve">. It’s my </w:t>
            </w:r>
            <w:r w:rsidR="00F01B78">
              <w:rPr>
                <w:sz w:val="24"/>
                <w:szCs w:val="24"/>
              </w:rPr>
              <w:t xml:space="preserve">fifth year traveling and we sure love to eat, </w:t>
            </w:r>
            <w:r w:rsidR="00F01B78" w:rsidRPr="00545343">
              <w:rPr>
                <w:sz w:val="24"/>
                <w:szCs w:val="24"/>
              </w:rPr>
              <w:t>my</w:t>
            </w:r>
            <w:r w:rsidRPr="00545343">
              <w:rPr>
                <w:sz w:val="24"/>
                <w:szCs w:val="24"/>
              </w:rPr>
              <w:t xml:space="preserve"> </w:t>
            </w:r>
            <w:r w:rsidR="00F01B78">
              <w:rPr>
                <w:sz w:val="24"/>
                <w:szCs w:val="24"/>
              </w:rPr>
              <w:t>cat</w:t>
            </w:r>
            <w:r w:rsidRPr="00545343">
              <w:rPr>
                <w:sz w:val="24"/>
                <w:szCs w:val="24"/>
              </w:rPr>
              <w:t xml:space="preserve"> Ralph is </w:t>
            </w:r>
            <w:r w:rsidR="00F01B78">
              <w:rPr>
                <w:sz w:val="24"/>
                <w:szCs w:val="24"/>
              </w:rPr>
              <w:t>mean</w:t>
            </w:r>
            <w:r w:rsidR="00545343" w:rsidRPr="00545343">
              <w:rPr>
                <w:sz w:val="24"/>
                <w:szCs w:val="24"/>
              </w:rPr>
              <w:t>,</w:t>
            </w:r>
            <w:r w:rsidRPr="00545343">
              <w:rPr>
                <w:sz w:val="24"/>
                <w:szCs w:val="24"/>
              </w:rPr>
              <w:t xml:space="preserve"> and we enjoy</w:t>
            </w:r>
            <w:r w:rsidR="00F01B78">
              <w:rPr>
                <w:sz w:val="24"/>
                <w:szCs w:val="24"/>
              </w:rPr>
              <w:t xml:space="preserve"> sleeping. After a long nap, I wake up hungry and want the quickest way to find what I hunger.</w:t>
            </w:r>
            <w:r w:rsidR="00545343" w:rsidRPr="00545343">
              <w:rPr>
                <w:sz w:val="24"/>
                <w:szCs w:val="24"/>
              </w:rPr>
              <w:t xml:space="preserve"> I</w:t>
            </w:r>
            <w:r w:rsidR="00F01B78">
              <w:rPr>
                <w:sz w:val="24"/>
                <w:szCs w:val="24"/>
              </w:rPr>
              <w:t xml:space="preserve"> enjoy</w:t>
            </w:r>
            <w:r w:rsidR="00F01B78" w:rsidRPr="00545343">
              <w:rPr>
                <w:sz w:val="24"/>
                <w:szCs w:val="24"/>
              </w:rPr>
              <w:t xml:space="preserve"> </w:t>
            </w:r>
            <w:r w:rsidR="00F01B78">
              <w:rPr>
                <w:sz w:val="24"/>
                <w:szCs w:val="24"/>
              </w:rPr>
              <w:t>Mediterranean</w:t>
            </w:r>
            <w:r w:rsidR="00545343" w:rsidRPr="00545343">
              <w:rPr>
                <w:sz w:val="24"/>
                <w:szCs w:val="24"/>
              </w:rPr>
              <w:t xml:space="preserve">, </w:t>
            </w:r>
            <w:r w:rsidR="00F01B78">
              <w:rPr>
                <w:sz w:val="24"/>
                <w:szCs w:val="24"/>
              </w:rPr>
              <w:t>Asian</w:t>
            </w:r>
            <w:r w:rsidR="00545343" w:rsidRPr="00545343">
              <w:rPr>
                <w:sz w:val="24"/>
                <w:szCs w:val="24"/>
              </w:rPr>
              <w:t xml:space="preserve">, </w:t>
            </w:r>
            <w:r w:rsidR="00F01B78">
              <w:rPr>
                <w:sz w:val="24"/>
                <w:szCs w:val="24"/>
              </w:rPr>
              <w:t>and Greek food</w:t>
            </w:r>
            <w:r w:rsidR="00545343" w:rsidRPr="00545343">
              <w:rPr>
                <w:sz w:val="24"/>
                <w:szCs w:val="24"/>
              </w:rPr>
              <w:t xml:space="preserve">. My friends and I love </w:t>
            </w:r>
            <w:r w:rsidR="00F01B78">
              <w:rPr>
                <w:sz w:val="24"/>
                <w:szCs w:val="24"/>
              </w:rPr>
              <w:t xml:space="preserve">going out for dinner and beers. Music is a must in some of these restaurants, It’s a plus if they have live music. </w:t>
            </w:r>
          </w:p>
          <w:p w14:paraId="210D3E5D" w14:textId="399DB131" w:rsidR="00036450" w:rsidRPr="00545343" w:rsidRDefault="00B267A0" w:rsidP="00036450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Favorite foods</w:t>
            </w:r>
          </w:p>
          <w:p w14:paraId="5EF5DF34" w14:textId="0BA3B3B7" w:rsidR="004D3011" w:rsidRPr="00545343" w:rsidRDefault="00B267A0" w:rsidP="004C7008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Hummus</w:t>
            </w:r>
          </w:p>
          <w:p w14:paraId="1519E480" w14:textId="3AA483BD" w:rsidR="00545343" w:rsidRPr="00545343" w:rsidRDefault="00B267A0" w:rsidP="0054534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Greek Salad</w:t>
            </w:r>
          </w:p>
          <w:p w14:paraId="0D0A19B1" w14:textId="464A265F" w:rsidR="00545343" w:rsidRPr="00545343" w:rsidRDefault="00B267A0" w:rsidP="0054534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Middle East Specialties</w:t>
            </w:r>
          </w:p>
          <w:p w14:paraId="590B1A20" w14:textId="12B6FFDB" w:rsidR="00545343" w:rsidRPr="00545343" w:rsidRDefault="00B267A0" w:rsidP="0054534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Stir </w:t>
            </w:r>
            <w:r w:rsidR="003356BA">
              <w:rPr>
                <w:sz w:val="24"/>
                <w:szCs w:val="24"/>
              </w:rPr>
              <w:t>-f</w:t>
            </w:r>
            <w:r>
              <w:rPr>
                <w:sz w:val="24"/>
                <w:szCs w:val="24"/>
              </w:rPr>
              <w:t>ry</w:t>
            </w:r>
          </w:p>
          <w:p w14:paraId="1980B79E" w14:textId="6102125F" w:rsidR="00036450" w:rsidRDefault="00B267A0" w:rsidP="0003645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Japanese Steak</w:t>
            </w:r>
            <w:r w:rsidR="003356BA">
              <w:rPr>
                <w:sz w:val="24"/>
                <w:szCs w:val="24"/>
              </w:rPr>
              <w:t>houses</w:t>
            </w:r>
          </w:p>
          <w:p w14:paraId="07008695" w14:textId="5D31D53C" w:rsidR="00B03A6A" w:rsidRDefault="003356BA" w:rsidP="0003645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Ramen</w:t>
            </w:r>
          </w:p>
          <w:p w14:paraId="7662AB65" w14:textId="5241DACE" w:rsidR="004E5AE7" w:rsidRPr="005A54AD" w:rsidRDefault="003356BA" w:rsidP="0003645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Sushi</w:t>
            </w:r>
          </w:p>
          <w:p w14:paraId="10FB781E" w14:textId="3520F884" w:rsidR="007F7C37" w:rsidRDefault="007F7C37" w:rsidP="007F7C3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likes of </w:t>
            </w:r>
            <w:r w:rsidR="00D51D9B">
              <w:rPr>
                <w:sz w:val="24"/>
                <w:szCs w:val="24"/>
              </w:rPr>
              <w:t>curre</w:t>
            </w:r>
            <w:r w:rsidR="003356BA">
              <w:rPr>
                <w:sz w:val="24"/>
                <w:szCs w:val="24"/>
              </w:rPr>
              <w:t>nt food locator services</w:t>
            </w:r>
          </w:p>
          <w:p w14:paraId="4D32B920" w14:textId="2CBFFC4F" w:rsidR="007F7C37" w:rsidRDefault="003356BA" w:rsidP="007F7C3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Loves the red background.</w:t>
            </w:r>
          </w:p>
          <w:p w14:paraId="0F2AED8D" w14:textId="042F8F0A" w:rsidR="00DF61A0" w:rsidRDefault="003356BA" w:rsidP="007F7C3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Loves looking at reviews.</w:t>
            </w:r>
          </w:p>
          <w:p w14:paraId="48BB73C6" w14:textId="726BC6E2" w:rsidR="00014B48" w:rsidRDefault="003356BA" w:rsidP="007F7C3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Likes seeing photos.</w:t>
            </w:r>
          </w:p>
          <w:p w14:paraId="41981E8F" w14:textId="232B8A75" w:rsidR="00D51D9B" w:rsidRDefault="00781735" w:rsidP="00D51D9B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Enj</w:t>
            </w:r>
            <w:r w:rsidR="003356BA">
              <w:rPr>
                <w:sz w:val="24"/>
                <w:szCs w:val="24"/>
              </w:rPr>
              <w:t>oys the mobile accessibility.</w:t>
            </w:r>
          </w:p>
          <w:p w14:paraId="03D937FC" w14:textId="64EA4246" w:rsidR="00D51D9B" w:rsidRDefault="00D51D9B" w:rsidP="00D51D9B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Dislikes of current </w:t>
            </w:r>
            <w:r w:rsidR="003356BA">
              <w:rPr>
                <w:sz w:val="24"/>
                <w:szCs w:val="24"/>
              </w:rPr>
              <w:t>food locator services</w:t>
            </w:r>
          </w:p>
          <w:p w14:paraId="5463F9E2" w14:textId="0B487693" w:rsidR="00D51D9B" w:rsidRDefault="003356BA" w:rsidP="00D51D9B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Menus aren’t up to date.</w:t>
            </w:r>
          </w:p>
          <w:p w14:paraId="75AA01D7" w14:textId="63B1E0C3" w:rsidR="00CC7AB6" w:rsidRDefault="003356BA" w:rsidP="00CC7AB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Doesn’t have specific cuisine searches.</w:t>
            </w:r>
          </w:p>
          <w:p w14:paraId="7A10E72F" w14:textId="24EBEAF6" w:rsidR="00CC7AB6" w:rsidRPr="00CC7AB6" w:rsidRDefault="003356BA" w:rsidP="00CC7AB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Ads aren’t relevant. </w:t>
            </w:r>
          </w:p>
        </w:tc>
      </w:tr>
    </w:tbl>
    <w:p w14:paraId="170E0551" w14:textId="0046980E" w:rsidR="00000000" w:rsidRDefault="00000000" w:rsidP="000C45FF">
      <w:pPr>
        <w:tabs>
          <w:tab w:val="left" w:pos="990"/>
        </w:tabs>
      </w:pPr>
    </w:p>
    <w:sectPr w:rsidR="0043117B" w:rsidSect="000C45FF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40B13" w14:textId="77777777" w:rsidR="00680F47" w:rsidRDefault="00680F47" w:rsidP="000C45FF">
      <w:r>
        <w:separator/>
      </w:r>
    </w:p>
  </w:endnote>
  <w:endnote w:type="continuationSeparator" w:id="0">
    <w:p w14:paraId="7D5A5D96" w14:textId="77777777" w:rsidR="00680F47" w:rsidRDefault="00680F4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6BB3F" w14:textId="77777777" w:rsidR="00680F47" w:rsidRDefault="00680F47" w:rsidP="000C45FF">
      <w:r>
        <w:separator/>
      </w:r>
    </w:p>
  </w:footnote>
  <w:footnote w:type="continuationSeparator" w:id="0">
    <w:p w14:paraId="245D685F" w14:textId="77777777" w:rsidR="00680F47" w:rsidRDefault="00680F4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3F4F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46F95F6" wp14:editId="57D8D1C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576.75pt;height:778.5pt;visibility:visible;mso-wrap-style:square" o:bullet="t">
        <v:imagedata r:id="rId1" o:title=""/>
      </v:shape>
    </w:pict>
  </w:numPicBullet>
  <w:abstractNum w:abstractNumId="0" w15:restartNumberingAfterBreak="0">
    <w:nsid w:val="02192701"/>
    <w:multiLevelType w:val="hybridMultilevel"/>
    <w:tmpl w:val="32704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3928"/>
    <w:multiLevelType w:val="hybridMultilevel"/>
    <w:tmpl w:val="F72CF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70091"/>
    <w:multiLevelType w:val="hybridMultilevel"/>
    <w:tmpl w:val="F0687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9668B"/>
    <w:multiLevelType w:val="hybridMultilevel"/>
    <w:tmpl w:val="516AA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12848"/>
    <w:multiLevelType w:val="hybridMultilevel"/>
    <w:tmpl w:val="38209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A30C50"/>
    <w:multiLevelType w:val="hybridMultilevel"/>
    <w:tmpl w:val="0B368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A67B2A"/>
    <w:multiLevelType w:val="hybridMultilevel"/>
    <w:tmpl w:val="A11E6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A8745E"/>
    <w:multiLevelType w:val="hybridMultilevel"/>
    <w:tmpl w:val="0274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437072">
    <w:abstractNumId w:val="7"/>
  </w:num>
  <w:num w:numId="2" w16cid:durableId="514421307">
    <w:abstractNumId w:val="1"/>
  </w:num>
  <w:num w:numId="3" w16cid:durableId="261111457">
    <w:abstractNumId w:val="5"/>
  </w:num>
  <w:num w:numId="4" w16cid:durableId="2138258013">
    <w:abstractNumId w:val="4"/>
  </w:num>
  <w:num w:numId="5" w16cid:durableId="223876473">
    <w:abstractNumId w:val="0"/>
  </w:num>
  <w:num w:numId="6" w16cid:durableId="2041007784">
    <w:abstractNumId w:val="3"/>
  </w:num>
  <w:num w:numId="7" w16cid:durableId="2018190583">
    <w:abstractNumId w:val="6"/>
  </w:num>
  <w:num w:numId="8" w16cid:durableId="434636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8F"/>
    <w:rsid w:val="00014B48"/>
    <w:rsid w:val="00036450"/>
    <w:rsid w:val="00094499"/>
    <w:rsid w:val="000C45FF"/>
    <w:rsid w:val="000E3FD1"/>
    <w:rsid w:val="00112054"/>
    <w:rsid w:val="001317D8"/>
    <w:rsid w:val="001504F1"/>
    <w:rsid w:val="001525E1"/>
    <w:rsid w:val="00180329"/>
    <w:rsid w:val="0019001F"/>
    <w:rsid w:val="001A6DA0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123C"/>
    <w:rsid w:val="003254B5"/>
    <w:rsid w:val="003356BA"/>
    <w:rsid w:val="0037121F"/>
    <w:rsid w:val="003910D8"/>
    <w:rsid w:val="003A6B7D"/>
    <w:rsid w:val="003B06CA"/>
    <w:rsid w:val="00400098"/>
    <w:rsid w:val="004071FC"/>
    <w:rsid w:val="0042562D"/>
    <w:rsid w:val="00445947"/>
    <w:rsid w:val="00457CC0"/>
    <w:rsid w:val="004813B3"/>
    <w:rsid w:val="00483A8F"/>
    <w:rsid w:val="00496591"/>
    <w:rsid w:val="004C63E4"/>
    <w:rsid w:val="004C7008"/>
    <w:rsid w:val="004D3011"/>
    <w:rsid w:val="004E5AE7"/>
    <w:rsid w:val="005262AC"/>
    <w:rsid w:val="00545343"/>
    <w:rsid w:val="005A54AD"/>
    <w:rsid w:val="005E39D5"/>
    <w:rsid w:val="00600670"/>
    <w:rsid w:val="0062123A"/>
    <w:rsid w:val="00642650"/>
    <w:rsid w:val="00646E75"/>
    <w:rsid w:val="006663A3"/>
    <w:rsid w:val="006771D0"/>
    <w:rsid w:val="00680F47"/>
    <w:rsid w:val="006B6B95"/>
    <w:rsid w:val="00715FCB"/>
    <w:rsid w:val="00743101"/>
    <w:rsid w:val="00744AE3"/>
    <w:rsid w:val="00764C9F"/>
    <w:rsid w:val="007775E1"/>
    <w:rsid w:val="00781735"/>
    <w:rsid w:val="007867A0"/>
    <w:rsid w:val="007927F5"/>
    <w:rsid w:val="007F7C37"/>
    <w:rsid w:val="00802CA0"/>
    <w:rsid w:val="00843F46"/>
    <w:rsid w:val="00861178"/>
    <w:rsid w:val="008D7B78"/>
    <w:rsid w:val="009260CD"/>
    <w:rsid w:val="00940A66"/>
    <w:rsid w:val="00952C25"/>
    <w:rsid w:val="00990C01"/>
    <w:rsid w:val="009A3322"/>
    <w:rsid w:val="00A2118D"/>
    <w:rsid w:val="00AD0A50"/>
    <w:rsid w:val="00AD76E2"/>
    <w:rsid w:val="00AF24DF"/>
    <w:rsid w:val="00B03A6A"/>
    <w:rsid w:val="00B20152"/>
    <w:rsid w:val="00B267A0"/>
    <w:rsid w:val="00B359E4"/>
    <w:rsid w:val="00B57D98"/>
    <w:rsid w:val="00B70850"/>
    <w:rsid w:val="00C066B6"/>
    <w:rsid w:val="00C37BA1"/>
    <w:rsid w:val="00C4674C"/>
    <w:rsid w:val="00C506CF"/>
    <w:rsid w:val="00C72BED"/>
    <w:rsid w:val="00C8738C"/>
    <w:rsid w:val="00C9578B"/>
    <w:rsid w:val="00CB0055"/>
    <w:rsid w:val="00CC7AB6"/>
    <w:rsid w:val="00D24E1C"/>
    <w:rsid w:val="00D2522B"/>
    <w:rsid w:val="00D422DE"/>
    <w:rsid w:val="00D51D9B"/>
    <w:rsid w:val="00D5459D"/>
    <w:rsid w:val="00DA1F4D"/>
    <w:rsid w:val="00DC1381"/>
    <w:rsid w:val="00DD172A"/>
    <w:rsid w:val="00DF61A0"/>
    <w:rsid w:val="00E25A26"/>
    <w:rsid w:val="00E4381A"/>
    <w:rsid w:val="00E55D74"/>
    <w:rsid w:val="00E70405"/>
    <w:rsid w:val="00F01B78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8DCE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4C7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lte\AppData\Roaming\Microsoft\Templates\Bold%20modern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2023-07-22T21:29:00Z</dcterms:created>
  <dcterms:modified xsi:type="dcterms:W3CDTF">2023-08-17T23:04:00Z</dcterms:modified>
</cp:coreProperties>
</file>